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A0BA" w14:textId="77777777" w:rsidR="00AC5EBF" w:rsidRDefault="00AC5EBF" w:rsidP="00AC5EBF">
      <w:pPr>
        <w:pStyle w:val="berschrift1"/>
        <w:rPr>
          <w:rFonts w:cs="Arial"/>
          <w:sz w:val="18"/>
          <w:szCs w:val="18"/>
        </w:rPr>
      </w:pPr>
    </w:p>
    <w:p w14:paraId="0F15E421" w14:textId="77777777" w:rsidR="00AC5EBF" w:rsidRDefault="00AC5EBF" w:rsidP="00AC5EBF">
      <w:pPr>
        <w:pStyle w:val="berschrift1"/>
        <w:rPr>
          <w:rFonts w:cs="Arial"/>
          <w:sz w:val="18"/>
          <w:szCs w:val="18"/>
        </w:rPr>
      </w:pPr>
    </w:p>
    <w:p w14:paraId="55DD7052" w14:textId="77777777" w:rsidR="00AC5EBF" w:rsidRPr="00AC5EBF" w:rsidRDefault="00AC5EBF" w:rsidP="00AC5EBF">
      <w:pPr>
        <w:rPr>
          <w:sz w:val="16"/>
          <w:u w:val="single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AC5EBF" w14:paraId="45BEE996" w14:textId="77777777">
        <w:trPr>
          <w:trHeight w:val="529"/>
        </w:trPr>
        <w:tc>
          <w:tcPr>
            <w:tcW w:w="9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B2AEBAF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Berufsbezeichnung / Fachrichtung / Einsatzgebiet / Fachbereich</w:t>
            </w:r>
          </w:p>
          <w:p w14:paraId="28A04FA6" w14:textId="77777777" w:rsidR="00187DCE" w:rsidRDefault="00187DCE">
            <w:pPr>
              <w:rPr>
                <w:b/>
                <w:bCs/>
                <w:snapToGrid w:val="0"/>
                <w:color w:val="000000"/>
                <w:sz w:val="22"/>
              </w:rPr>
            </w:pPr>
          </w:p>
          <w:p w14:paraId="291C5A30" w14:textId="77777777" w:rsidR="00AC5EBF" w:rsidRDefault="006F296E">
            <w:pPr>
              <w:rPr>
                <w:b/>
                <w:bCs/>
                <w:snapToGrid w:val="0"/>
                <w:color w:val="000000"/>
                <w:sz w:val="22"/>
              </w:rPr>
            </w:pPr>
            <w:r w:rsidRPr="00187DCE">
              <w:rPr>
                <w:b/>
                <w:bCs/>
                <w:snapToGrid w:val="0"/>
                <w:color w:val="000000"/>
                <w:sz w:val="22"/>
              </w:rPr>
              <w:t>Fachinformatiker Fachrichtung Anwendungsentwicklung</w:t>
            </w:r>
          </w:p>
          <w:p w14:paraId="3FBCB6D5" w14:textId="77777777" w:rsidR="00187DCE" w:rsidRPr="00187DCE" w:rsidRDefault="00187DCE">
            <w:pPr>
              <w:rPr>
                <w:b/>
                <w:bCs/>
                <w:sz w:val="12"/>
                <w:szCs w:val="10"/>
              </w:rPr>
            </w:pPr>
          </w:p>
        </w:tc>
      </w:tr>
    </w:tbl>
    <w:p w14:paraId="48140206" w14:textId="77777777" w:rsidR="00AC5EBF" w:rsidRDefault="00AC5EBF" w:rsidP="00AC5EBF">
      <w:pPr>
        <w:rPr>
          <w:sz w:val="16"/>
        </w:rPr>
      </w:pPr>
    </w:p>
    <w:tbl>
      <w:tblPr>
        <w:tblW w:w="978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99"/>
        <w:gridCol w:w="856"/>
        <w:gridCol w:w="4427"/>
      </w:tblGrid>
      <w:tr w:rsidR="00AC5EBF" w14:paraId="1EE93254" w14:textId="77777777" w:rsidTr="00186E8E">
        <w:trPr>
          <w:trHeight w:val="1771"/>
        </w:trPr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E748D" w14:textId="77777777" w:rsidR="00AC5EBF" w:rsidRDefault="00AC5EBF">
            <w:pPr>
              <w:pStyle w:val="berschrift1"/>
              <w:rPr>
                <w:b w:val="0"/>
                <w:sz w:val="18"/>
              </w:rPr>
            </w:pPr>
            <w:r>
              <w:rPr>
                <w:b w:val="0"/>
                <w:sz w:val="18"/>
              </w:rPr>
              <w:t>Antragsteller(in):</w:t>
            </w:r>
            <w:r>
              <w:rPr>
                <w:b w:val="0"/>
              </w:rPr>
              <w:t xml:space="preserve"> </w:t>
            </w:r>
          </w:p>
          <w:p w14:paraId="53EA0CEE" w14:textId="77777777" w:rsidR="00E328C1" w:rsidRDefault="00E328C1">
            <w:pPr>
              <w:rPr>
                <w:b/>
              </w:rPr>
            </w:pPr>
            <w:r>
              <w:rPr>
                <w:b/>
              </w:rPr>
              <w:t>Lucas Brand</w:t>
            </w:r>
          </w:p>
          <w:p w14:paraId="54FED9C8" w14:textId="77777777" w:rsidR="00187DCE" w:rsidRDefault="00187DCE">
            <w:pPr>
              <w:rPr>
                <w:b/>
              </w:rPr>
            </w:pPr>
            <w:r>
              <w:rPr>
                <w:b/>
              </w:rPr>
              <w:t>Marc Peater</w:t>
            </w:r>
          </w:p>
          <w:p w14:paraId="4FF5A6E5" w14:textId="4CFA0E0A" w:rsidR="00187DCE" w:rsidRDefault="00187DCE">
            <w:pPr>
              <w:rPr>
                <w:b/>
              </w:rPr>
            </w:pPr>
            <w:r>
              <w:rPr>
                <w:b/>
              </w:rPr>
              <w:t>Johannes Zin</w:t>
            </w:r>
            <w:r w:rsidR="007B6FA5">
              <w:rPr>
                <w:b/>
              </w:rPr>
              <w:t>c</w:t>
            </w:r>
            <w:r>
              <w:rPr>
                <w:b/>
              </w:rPr>
              <w:t>ke</w:t>
            </w:r>
          </w:p>
          <w:p w14:paraId="1E1085D8" w14:textId="77777777" w:rsidR="00186E8E" w:rsidRPr="00186E8E" w:rsidRDefault="00186E8E">
            <w:pPr>
              <w:rPr>
                <w:b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EB8376" w14:textId="77777777" w:rsidR="00AC5EBF" w:rsidRDefault="00AC5EBF">
            <w:pPr>
              <w:pStyle w:val="berschrift1"/>
              <w:rPr>
                <w:b w:val="0"/>
              </w:rPr>
            </w:pPr>
          </w:p>
        </w:tc>
        <w:tc>
          <w:tcPr>
            <w:tcW w:w="4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F3776" w14:textId="77777777" w:rsidR="00AC5EBF" w:rsidRDefault="00AC5EBF">
            <w:pPr>
              <w:pStyle w:val="berschrift1"/>
              <w:rPr>
                <w:b w:val="0"/>
                <w:sz w:val="18"/>
              </w:rPr>
            </w:pPr>
            <w:r>
              <w:rPr>
                <w:b w:val="0"/>
                <w:sz w:val="18"/>
              </w:rPr>
              <w:t>Ausbildungsbetrieb / Praktikumsbetrieb:</w:t>
            </w:r>
          </w:p>
          <w:p w14:paraId="209F6B6F" w14:textId="77777777" w:rsidR="00AC5EBF" w:rsidRPr="00E328C1" w:rsidRDefault="00E328C1" w:rsidP="00E328C1">
            <w:r>
              <w:rPr>
                <w:rStyle w:val="Fett"/>
              </w:rPr>
              <w:t>Brandenburgischer IT-Dienstleister</w:t>
            </w:r>
            <w:r>
              <w:br/>
              <w:t>Steinstraße 104-106</w:t>
            </w:r>
            <w:r>
              <w:br/>
              <w:t>14480 Potsdam</w:t>
            </w:r>
          </w:p>
        </w:tc>
      </w:tr>
    </w:tbl>
    <w:p w14:paraId="733C9269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850"/>
      </w:tblGrid>
      <w:tr w:rsidR="00F67746" w14:paraId="69F6BC10" w14:textId="77777777">
        <w:trPr>
          <w:trHeight w:val="1493"/>
        </w:trPr>
        <w:tc>
          <w:tcPr>
            <w:tcW w:w="4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9B470" w14:textId="77777777" w:rsidR="00F67746" w:rsidRDefault="00F67746" w:rsidP="00F67746">
            <w:pPr>
              <w:rPr>
                <w:sz w:val="18"/>
              </w:rPr>
            </w:pPr>
          </w:p>
          <w:p w14:paraId="561C14E9" w14:textId="77777777" w:rsidR="00F67746" w:rsidRDefault="00F67746" w:rsidP="00F67746">
            <w:pPr>
              <w:rPr>
                <w:b/>
              </w:rPr>
            </w:pPr>
            <w:r>
              <w:rPr>
                <w:sz w:val="18"/>
              </w:rPr>
              <w:t>Abschlussprüfung:</w:t>
            </w:r>
            <w:r>
              <w:t xml:space="preserve">  </w:t>
            </w:r>
            <w:r>
              <w:tab/>
              <w:t xml:space="preserve"> </w:t>
            </w:r>
          </w:p>
          <w:p w14:paraId="0E5B21F6" w14:textId="77777777" w:rsidR="00F67746" w:rsidRDefault="00F67746" w:rsidP="00F67746">
            <w:pPr>
              <w:rPr>
                <w:b/>
              </w:rPr>
            </w:pPr>
          </w:p>
          <w:p w14:paraId="5932A2BF" w14:textId="77777777" w:rsidR="00F67746" w:rsidRDefault="00F67746" w:rsidP="00F67746">
            <w:r>
              <w:rPr>
                <w:b/>
              </w:rPr>
              <w:t>Sommer 2026</w:t>
            </w:r>
          </w:p>
          <w:p w14:paraId="069A6510" w14:textId="77777777" w:rsidR="00F67746" w:rsidRDefault="00F67746" w:rsidP="00F67746">
            <w:pPr>
              <w:rPr>
                <w:sz w:val="16"/>
              </w:rPr>
            </w:pPr>
          </w:p>
          <w:p w14:paraId="6C23CAF6" w14:textId="77777777" w:rsidR="00F67746" w:rsidRDefault="00F67746" w:rsidP="00F67746">
            <w:pPr>
              <w:rPr>
                <w:b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2E2964" w14:textId="77777777" w:rsidR="00F67746" w:rsidRDefault="00F67746" w:rsidP="00F67746">
            <w:pPr>
              <w:pStyle w:val="berschrift2"/>
              <w:ind w:right="-70"/>
              <w:rPr>
                <w:rFonts w:ascii="Arial" w:hAnsi="Arial"/>
                <w:sz w:val="18"/>
              </w:rPr>
            </w:pPr>
          </w:p>
        </w:tc>
      </w:tr>
    </w:tbl>
    <w:p w14:paraId="3999B0BE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AC5EBF" w14:paraId="2F3FF2B1" w14:textId="77777777">
        <w:trPr>
          <w:trHeight w:val="782"/>
        </w:trPr>
        <w:tc>
          <w:tcPr>
            <w:tcW w:w="9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1E3753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Projektbezeichnung / Projektziel (Auftrag/Teilauftrag):</w:t>
            </w:r>
          </w:p>
          <w:p w14:paraId="1A3D3DE0" w14:textId="77777777" w:rsidR="00AC5EBF" w:rsidRDefault="00AC5EBF"/>
          <w:p w14:paraId="3A7B823B" w14:textId="77777777" w:rsidR="00186E8E" w:rsidRDefault="00186E8E">
            <w:pPr>
              <w:rPr>
                <w:b/>
              </w:rPr>
            </w:pPr>
            <w:r w:rsidRPr="00186E8E">
              <w:rPr>
                <w:b/>
              </w:rPr>
              <w:t>Entwicklung einer Webanwendung zur Verwaltung und Bereitstellung von Daten für den Tag der Betriebe des OSZ</w:t>
            </w:r>
            <w:r>
              <w:rPr>
                <w:b/>
              </w:rPr>
              <w:t xml:space="preserve"> Teltows.</w:t>
            </w:r>
          </w:p>
        </w:tc>
      </w:tr>
    </w:tbl>
    <w:p w14:paraId="434E414C" w14:textId="77777777" w:rsidR="00AC5EBF" w:rsidRDefault="00AC5EBF" w:rsidP="00AC5EBF">
      <w:pPr>
        <w:rPr>
          <w:sz w:val="16"/>
        </w:rPr>
      </w:pPr>
    </w:p>
    <w:tbl>
      <w:tblPr>
        <w:tblW w:w="9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9"/>
        <w:gridCol w:w="7092"/>
        <w:gridCol w:w="283"/>
      </w:tblGrid>
      <w:tr w:rsidR="00AC5EBF" w14:paraId="047E6824" w14:textId="77777777" w:rsidTr="0040132D">
        <w:trPr>
          <w:trHeight w:val="5500"/>
        </w:trPr>
        <w:tc>
          <w:tcPr>
            <w:tcW w:w="9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BE803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 xml:space="preserve">Kurze Projektbeschreibung (Anzahl der Endgeräte, verwendete Software, Plattform(en)): </w:t>
            </w:r>
          </w:p>
          <w:p w14:paraId="2B70880B" w14:textId="77777777" w:rsidR="00AC5EBF" w:rsidRDefault="00AC5EBF"/>
          <w:p w14:paraId="171FD661" w14:textId="1CE1E5E0" w:rsidR="00D025DF" w:rsidRDefault="00072B9B">
            <w:r>
              <w:t>Ein Kunde hat eine bestehendes System d</w:t>
            </w:r>
            <w:r w:rsidR="00F67746">
              <w:t>as</w:t>
            </w:r>
            <w:r>
              <w:t xml:space="preserve"> umständlich zu benutzen ist und die Informationen nicht gut darstellt für die jeweilige </w:t>
            </w:r>
            <w:r w:rsidR="00F67746">
              <w:t>Person, die sie benötigen</w:t>
            </w:r>
            <w:r>
              <w:t>. Diese System wird zu einer modernen dynamische Webanwendung umgebaut. Zudem wird d</w:t>
            </w:r>
            <w:r w:rsidR="00F67746">
              <w:t>er</w:t>
            </w:r>
            <w:r>
              <w:t xml:space="preserve"> Datenbankentwurf einmal komplett überarbeitet. Die Zuständigen Personen haben am Ende, </w:t>
            </w:r>
            <w:r w:rsidR="00106F3B">
              <w:t>ein besserer Überblick</w:t>
            </w:r>
            <w:r>
              <w:t xml:space="preserve"> über die </w:t>
            </w:r>
            <w:r w:rsidR="005E53C9">
              <w:t>Informationen,</w:t>
            </w:r>
            <w:r w:rsidR="00860AD2">
              <w:t xml:space="preserve"> die von </w:t>
            </w:r>
            <w:r w:rsidR="001777DF">
              <w:t xml:space="preserve">den </w:t>
            </w:r>
            <w:r w:rsidR="00860AD2">
              <w:t>Unternehmen</w:t>
            </w:r>
            <w:r>
              <w:t xml:space="preserve"> </w:t>
            </w:r>
            <w:r w:rsidR="001777DF">
              <w:t xml:space="preserve">und Eltern </w:t>
            </w:r>
            <w:r>
              <w:t>kommen.</w:t>
            </w:r>
            <w:r w:rsidR="00D025DF">
              <w:t xml:space="preserve"> </w:t>
            </w:r>
          </w:p>
          <w:p w14:paraId="28EC5A89" w14:textId="265B452C" w:rsidR="00106F3B" w:rsidRPr="00106F3B" w:rsidRDefault="00106F3B">
            <w:pPr>
              <w:rPr>
                <w:b/>
                <w:bCs/>
              </w:rPr>
            </w:pPr>
            <w:r w:rsidRPr="00106F3B">
              <w:rPr>
                <w:b/>
                <w:bCs/>
              </w:rPr>
              <w:t>SMART-Ziele:</w:t>
            </w:r>
          </w:p>
          <w:p w14:paraId="0962CD8C" w14:textId="4F984D4F" w:rsidR="00106F3B" w:rsidRPr="00106F3B" w:rsidRDefault="00106F3B" w:rsidP="00106F3B">
            <w:r w:rsidRPr="00106F3B">
              <w:t xml:space="preserve">Spezifisch: Entwicklung eines webbasierten Terminbuchungssystems für Schule, Eltern </w:t>
            </w:r>
            <w:r>
              <w:tab/>
            </w:r>
            <w:r w:rsidRPr="00106F3B">
              <w:t>und Betriebe.</w:t>
            </w:r>
          </w:p>
          <w:p w14:paraId="2E7427F0" w14:textId="20DAB6A7" w:rsidR="00106F3B" w:rsidRPr="00106F3B" w:rsidRDefault="00106F3B" w:rsidP="00106F3B">
            <w:r w:rsidRPr="00106F3B">
              <w:t xml:space="preserve">Messbar: Termine können online gebucht, storniert und als CSV/Excel exportiert werden; </w:t>
            </w:r>
            <w:r>
              <w:tab/>
            </w:r>
            <w:r w:rsidRPr="00106F3B">
              <w:t>E-Mails werden automatisch versendet.</w:t>
            </w:r>
          </w:p>
          <w:p w14:paraId="392CDEE1" w14:textId="2AC0D683" w:rsidR="00106F3B" w:rsidRPr="00106F3B" w:rsidRDefault="00106F3B" w:rsidP="00106F3B">
            <w:r w:rsidRPr="00106F3B">
              <w:t>Attraktiv: Entlastet Lehrkräfte und Verwaltung, vereinfacht Kommunikation.</w:t>
            </w:r>
          </w:p>
          <w:p w14:paraId="096F3C87" w14:textId="5A062008" w:rsidR="00106F3B" w:rsidRPr="00106F3B" w:rsidRDefault="00106F3B" w:rsidP="00106F3B">
            <w:r w:rsidRPr="00106F3B">
              <w:t>Realistisch: Umsetzung mit vorhandener Server-Infrastruktur in ca. 30–40 Stunden möglich.</w:t>
            </w:r>
          </w:p>
          <w:p w14:paraId="0B71B1E8" w14:textId="447EC6FC" w:rsidR="00106F3B" w:rsidRPr="00106F3B" w:rsidRDefault="00106F3B" w:rsidP="00106F3B">
            <w:r w:rsidRPr="00106F3B">
              <w:t>Terminiert: Fertigstellung bis Ende Dezember 2025.</w:t>
            </w:r>
          </w:p>
          <w:p w14:paraId="4B4F9EBB" w14:textId="77777777" w:rsidR="00106F3B" w:rsidRDefault="00106F3B"/>
          <w:p w14:paraId="3B700C8C" w14:textId="5A4547D2" w:rsidR="00D025DF" w:rsidRDefault="00D025DF" w:rsidP="00D025DF">
            <w:r w:rsidRPr="00106F3B">
              <w:rPr>
                <w:b/>
                <w:bCs/>
              </w:rPr>
              <w:t>Technische Schnittstellen:</w:t>
            </w:r>
            <w:r>
              <w:t xml:space="preserve"> API, </w:t>
            </w:r>
            <w:r w:rsidR="0009543B" w:rsidRPr="0009543B">
              <w:t>Datenstruktur</w:t>
            </w:r>
          </w:p>
          <w:p w14:paraId="549E315F" w14:textId="77777777" w:rsidR="00D025DF" w:rsidRPr="00106F3B" w:rsidRDefault="00D025DF" w:rsidP="00D025DF">
            <w:pPr>
              <w:rPr>
                <w:b/>
                <w:bCs/>
              </w:rPr>
            </w:pPr>
            <w:r w:rsidRPr="00106F3B">
              <w:rPr>
                <w:b/>
                <w:bCs/>
              </w:rPr>
              <w:t xml:space="preserve">Personelle Schnittstellen: </w:t>
            </w:r>
          </w:p>
          <w:p w14:paraId="53D8F389" w14:textId="77777777" w:rsidR="00D025DF" w:rsidRDefault="00D025DF" w:rsidP="00D025DF">
            <w:r>
              <w:t>Lucas</w:t>
            </w:r>
          </w:p>
          <w:p w14:paraId="4503A96F" w14:textId="53D37107" w:rsidR="00D025DF" w:rsidRDefault="00D025DF" w:rsidP="00D025DF">
            <w:r>
              <w:t>- Fronte</w:t>
            </w:r>
            <w:r w:rsidR="0009543B">
              <w:t>n</w:t>
            </w:r>
            <w:r>
              <w:t xml:space="preserve">d, </w:t>
            </w:r>
            <w:r w:rsidR="0009543B" w:rsidRPr="0009543B">
              <w:t>Datenstruktur entwerfen</w:t>
            </w:r>
            <w:r>
              <w:t>, Dokumentation</w:t>
            </w:r>
          </w:p>
          <w:p w14:paraId="3887D8EC" w14:textId="77777777" w:rsidR="00D025DF" w:rsidRDefault="00D025DF" w:rsidP="00D025DF">
            <w:r>
              <w:t>Marc</w:t>
            </w:r>
          </w:p>
          <w:p w14:paraId="4E99A828" w14:textId="77777777" w:rsidR="00D025DF" w:rsidRDefault="00D025DF" w:rsidP="00D025DF">
            <w:r>
              <w:t>- Fronted, Backend, Dokumentation</w:t>
            </w:r>
          </w:p>
          <w:p w14:paraId="77D4D8E0" w14:textId="77777777" w:rsidR="00D025DF" w:rsidRDefault="00D025DF" w:rsidP="00D025DF">
            <w:r>
              <w:t>Johannes</w:t>
            </w:r>
          </w:p>
          <w:p w14:paraId="3B90FB1E" w14:textId="1338B56D" w:rsidR="00D025DF" w:rsidRDefault="00D025DF" w:rsidP="00D025DF">
            <w:r>
              <w:t xml:space="preserve">- Backend, </w:t>
            </w:r>
            <w:r w:rsidR="0009543B" w:rsidRPr="0009543B">
              <w:t>Datenstruktur entwerfen</w:t>
            </w:r>
            <w:r>
              <w:t>, Dokumentation</w:t>
            </w:r>
          </w:p>
          <w:p w14:paraId="43FE7D8C" w14:textId="77777777" w:rsidR="00072B9B" w:rsidRDefault="00D025DF">
            <w:r>
              <w:t>Dem Kunden wird am Projektabschluss folgendes übergeben: Nutzeranleitung, Adminanleitung.</w:t>
            </w:r>
          </w:p>
          <w:p w14:paraId="152340EC" w14:textId="77777777" w:rsidR="007B5FEB" w:rsidRPr="00072B9B" w:rsidRDefault="007B5FEB"/>
        </w:tc>
      </w:tr>
      <w:tr w:rsidR="00AC5EBF" w14:paraId="5C22D032" w14:textId="77777777" w:rsidTr="0040132D">
        <w:trPr>
          <w:trHeight w:val="1077"/>
        </w:trPr>
        <w:tc>
          <w:tcPr>
            <w:tcW w:w="9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DEEB8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Projektumfeld:</w:t>
            </w:r>
          </w:p>
          <w:p w14:paraId="146BC0D1" w14:textId="77777777" w:rsidR="00AC5EBF" w:rsidRDefault="00AC5EBF"/>
          <w:p w14:paraId="04D0DFB5" w14:textId="77777777" w:rsidR="00072B9B" w:rsidRPr="00072B9B" w:rsidRDefault="00072B9B">
            <w:r>
              <w:t>OSZ Teltow</w:t>
            </w:r>
          </w:p>
        </w:tc>
      </w:tr>
      <w:tr w:rsidR="00AC5EBF" w14:paraId="7D2003B7" w14:textId="77777777" w:rsidTr="0040132D">
        <w:trPr>
          <w:cantSplit/>
          <w:trHeight w:val="397"/>
        </w:trPr>
        <w:tc>
          <w:tcPr>
            <w:tcW w:w="233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353903F7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Durchführungszeitraum</w:t>
            </w:r>
          </w:p>
        </w:tc>
        <w:tc>
          <w:tcPr>
            <w:tcW w:w="737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6759DA7E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Projektverantwortlicher im Ausbildungsbetrieb / Praktikumsbetrieb:</w:t>
            </w:r>
          </w:p>
        </w:tc>
      </w:tr>
      <w:tr w:rsidR="00AC5EBF" w14:paraId="2E80E9CE" w14:textId="77777777" w:rsidTr="0040132D">
        <w:trPr>
          <w:cantSplit/>
          <w:trHeight w:val="737"/>
        </w:trPr>
        <w:tc>
          <w:tcPr>
            <w:tcW w:w="23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</w:tcPr>
          <w:p w14:paraId="503B6B8E" w14:textId="77777777" w:rsidR="00AC5EBF" w:rsidRDefault="00AC5EBF">
            <w:pPr>
              <w:rPr>
                <w:sz w:val="18"/>
              </w:rPr>
            </w:pPr>
          </w:p>
          <w:p w14:paraId="129A0BF8" w14:textId="77777777" w:rsidR="00072B9B" w:rsidRDefault="00072B9B">
            <w:pPr>
              <w:pBdr>
                <w:bottom w:val="dotted" w:sz="4" w:space="1" w:color="auto"/>
              </w:pBdr>
              <w:jc w:val="center"/>
              <w:rPr>
                <w:b/>
              </w:rPr>
            </w:pPr>
            <w:r w:rsidRPr="00072B9B">
              <w:rPr>
                <w:b/>
              </w:rPr>
              <w:t xml:space="preserve">10.10.2025 </w:t>
            </w:r>
          </w:p>
          <w:p w14:paraId="3AC9D35B" w14:textId="77777777" w:rsidR="00AC5EBF" w:rsidRDefault="00072B9B">
            <w:pPr>
              <w:pBdr>
                <w:bottom w:val="dotted" w:sz="4" w:space="1" w:color="auto"/>
              </w:pBdr>
              <w:jc w:val="center"/>
              <w:rPr>
                <w:b/>
              </w:rPr>
            </w:pPr>
            <w:r w:rsidRPr="00072B9B">
              <w:rPr>
                <w:b/>
              </w:rPr>
              <w:t>bis 30.01.2026</w:t>
            </w:r>
          </w:p>
          <w:p w14:paraId="6BBE0E9E" w14:textId="77777777" w:rsidR="00AC5EBF" w:rsidRDefault="00AC5EBF">
            <w:pPr>
              <w:jc w:val="center"/>
              <w:rPr>
                <w:sz w:val="18"/>
              </w:rPr>
            </w:pPr>
            <w:r>
              <w:rPr>
                <w:sz w:val="18"/>
              </w:rPr>
              <w:t>von: - bis</w:t>
            </w:r>
          </w:p>
        </w:tc>
        <w:tc>
          <w:tcPr>
            <w:tcW w:w="708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</w:tcPr>
          <w:p w14:paraId="7543A4F4" w14:textId="77777777" w:rsidR="00AC5EBF" w:rsidRDefault="00AC5EBF">
            <w:pPr>
              <w:rPr>
                <w:sz w:val="18"/>
              </w:rPr>
            </w:pPr>
          </w:p>
          <w:p w14:paraId="3F1C11A9" w14:textId="2FF96176" w:rsidR="00AC5EBF" w:rsidRDefault="00553D75">
            <w:pPr>
              <w:pBdr>
                <w:bottom w:val="dotted" w:sz="4" w:space="1" w:color="auto"/>
              </w:pBdr>
              <w:jc w:val="center"/>
              <w:rPr>
                <w:b/>
              </w:rPr>
            </w:pPr>
            <w:r>
              <w:rPr>
                <w:b/>
              </w:rPr>
              <w:t xml:space="preserve">Brand </w:t>
            </w:r>
            <w:r w:rsidR="006F296E">
              <w:rPr>
                <w:b/>
              </w:rPr>
              <w:t>Lucas</w:t>
            </w:r>
            <w:r w:rsidR="00187DCE">
              <w:rPr>
                <w:b/>
              </w:rPr>
              <w:t xml:space="preserve">, </w:t>
            </w:r>
            <w:r>
              <w:rPr>
                <w:b/>
              </w:rPr>
              <w:t xml:space="preserve">Peater </w:t>
            </w:r>
            <w:r w:rsidR="00187DCE">
              <w:rPr>
                <w:b/>
              </w:rPr>
              <w:t>Marc, Zin</w:t>
            </w:r>
            <w:r w:rsidR="007B6FA5">
              <w:rPr>
                <w:b/>
              </w:rPr>
              <w:t>c</w:t>
            </w:r>
            <w:r w:rsidR="00187DCE">
              <w:rPr>
                <w:b/>
              </w:rPr>
              <w:t>ke</w:t>
            </w:r>
            <w:r>
              <w:rPr>
                <w:b/>
              </w:rPr>
              <w:t xml:space="preserve"> Johannes</w:t>
            </w:r>
          </w:p>
          <w:p w14:paraId="32DE6553" w14:textId="77777777" w:rsidR="00AC5EBF" w:rsidRDefault="00AC5EBF">
            <w:pPr>
              <w:jc w:val="center"/>
              <w:rPr>
                <w:sz w:val="18"/>
              </w:rPr>
            </w:pPr>
            <w:r>
              <w:rPr>
                <w:sz w:val="18"/>
              </w:rPr>
              <w:t>Name, Vorname</w:t>
            </w:r>
          </w:p>
        </w:tc>
        <w:tc>
          <w:tcPr>
            <w:tcW w:w="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8E1EE55" w14:textId="77777777" w:rsidR="00AC5EBF" w:rsidRDefault="00AC5EBF" w:rsidP="00187DCE">
            <w:pPr>
              <w:rPr>
                <w:sz w:val="18"/>
              </w:rPr>
            </w:pPr>
          </w:p>
        </w:tc>
      </w:tr>
    </w:tbl>
    <w:p w14:paraId="1E95A5E8" w14:textId="2CD81870" w:rsidR="00AC5EBF" w:rsidRPr="00106F3B" w:rsidRDefault="00AC5EBF" w:rsidP="00106F3B">
      <w:pPr>
        <w:pStyle w:val="berschrift1"/>
        <w:tabs>
          <w:tab w:val="left" w:pos="8505"/>
        </w:tabs>
        <w:spacing w:before="60"/>
        <w:ind w:right="-142"/>
        <w:rPr>
          <w:sz w:val="22"/>
        </w:rPr>
      </w:pPr>
      <w:r>
        <w:rPr>
          <w:sz w:val="22"/>
        </w:rPr>
        <w:tab/>
        <w:t>Seite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AC5EBF" w14:paraId="38060C07" w14:textId="77777777">
        <w:trPr>
          <w:trHeight w:val="4175"/>
        </w:trPr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A65AF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Projektphasen mit Zeitplanung in Stunden:</w:t>
            </w:r>
          </w:p>
          <w:p w14:paraId="1FEBD174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 xml:space="preserve">Anforderungsanalyse und Planung </w:t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  <w:t xml:space="preserve"> </w:t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B6546C">
              <w:rPr>
                <w:b/>
                <w:bCs/>
                <w:sz w:val="22"/>
                <w:szCs w:val="18"/>
              </w:rPr>
              <w:t>12 Std.</w:t>
            </w:r>
          </w:p>
          <w:p w14:paraId="34CF11C1" w14:textId="77777777" w:rsidR="007B5FEB" w:rsidRPr="007B5FEB" w:rsidRDefault="007B5FEB" w:rsidP="007B5FEB">
            <w:pPr>
              <w:rPr>
                <w:sz w:val="22"/>
                <w:szCs w:val="18"/>
              </w:rPr>
            </w:pPr>
          </w:p>
          <w:p w14:paraId="06E8DEF3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 xml:space="preserve">Vorbereitung auf das Kundengespräch </w:t>
            </w:r>
            <w:r w:rsidRPr="007B5FEB">
              <w:rPr>
                <w:sz w:val="22"/>
                <w:szCs w:val="18"/>
              </w:rPr>
              <w:tab/>
              <w:t xml:space="preserve"> </w:t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>2 Std.</w:t>
            </w:r>
          </w:p>
          <w:p w14:paraId="2EBDCED8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 xml:space="preserve">Durchführung des Kundengespräch </w:t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  <w:t xml:space="preserve"> </w:t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>1 Std.</w:t>
            </w:r>
          </w:p>
          <w:p w14:paraId="42B501A5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>Auswertung des Kundengespräch</w:t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>2 Std.</w:t>
            </w:r>
          </w:p>
          <w:p w14:paraId="350CF43A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>Erstellen des Lastenhefts und Pflichtenhefts</w:t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  <w:t xml:space="preserve"> </w:t>
            </w:r>
            <w:r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>3 Std.</w:t>
            </w:r>
          </w:p>
          <w:p w14:paraId="4D023461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>Erstellen des Gantt Diagramms und</w:t>
            </w:r>
            <w:r>
              <w:rPr>
                <w:sz w:val="22"/>
                <w:szCs w:val="18"/>
              </w:rPr>
              <w:t xml:space="preserve"> </w:t>
            </w:r>
            <w:r w:rsidRPr="007B5FEB">
              <w:rPr>
                <w:sz w:val="22"/>
                <w:szCs w:val="18"/>
              </w:rPr>
              <w:t>Projektstrukturplans</w:t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>2 Std.</w:t>
            </w:r>
          </w:p>
          <w:p w14:paraId="68A048E0" w14:textId="0BF939A0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 xml:space="preserve">Planung der </w:t>
            </w:r>
            <w:r w:rsidR="0009543B" w:rsidRPr="0009543B">
              <w:rPr>
                <w:sz w:val="22"/>
                <w:szCs w:val="18"/>
              </w:rPr>
              <w:t>Datenstruktur</w:t>
            </w:r>
            <w:r w:rsidRPr="007B5FEB"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</w:r>
            <w:r w:rsidR="0009543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>4 Std.</w:t>
            </w:r>
          </w:p>
          <w:p w14:paraId="681898D5" w14:textId="77777777" w:rsidR="007B5FEB" w:rsidRPr="007B5FEB" w:rsidRDefault="007B5FEB" w:rsidP="007B5FEB">
            <w:pPr>
              <w:rPr>
                <w:sz w:val="22"/>
                <w:szCs w:val="18"/>
              </w:rPr>
            </w:pPr>
          </w:p>
          <w:p w14:paraId="12AC0CF5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 xml:space="preserve">Entwicklung des Backends </w:t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B6546C">
              <w:rPr>
                <w:b/>
                <w:bCs/>
                <w:sz w:val="22"/>
                <w:szCs w:val="18"/>
              </w:rPr>
              <w:t>18 Std.</w:t>
            </w:r>
          </w:p>
          <w:p w14:paraId="6D79C3DB" w14:textId="77777777" w:rsidR="007B5FEB" w:rsidRPr="007B5FEB" w:rsidRDefault="007B5FEB" w:rsidP="007B5FEB">
            <w:pPr>
              <w:rPr>
                <w:sz w:val="22"/>
                <w:szCs w:val="18"/>
              </w:rPr>
            </w:pPr>
          </w:p>
          <w:p w14:paraId="735B92E1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>Implementierung der Server-Logik</w:t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  <w:t xml:space="preserve"> </w:t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>8 Std.</w:t>
            </w:r>
          </w:p>
          <w:p w14:paraId="1B1EB85A" w14:textId="49C46FF8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 xml:space="preserve">Anbindung an die </w:t>
            </w:r>
            <w:r w:rsidR="0009543B" w:rsidRPr="0009543B">
              <w:rPr>
                <w:sz w:val="22"/>
                <w:szCs w:val="18"/>
              </w:rPr>
              <w:t>Datenstruktur</w:t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  <w:t xml:space="preserve"> </w:t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>6 Std.</w:t>
            </w:r>
          </w:p>
          <w:p w14:paraId="04931CDB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>Tests der Backend-Funktionalitäten</w:t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  <w:t xml:space="preserve"> </w:t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>4 Std.</w:t>
            </w:r>
          </w:p>
          <w:p w14:paraId="1AC6ADF7" w14:textId="77777777" w:rsidR="007B5FEB" w:rsidRPr="007B5FEB" w:rsidRDefault="007B5FEB" w:rsidP="007B5FEB">
            <w:pPr>
              <w:rPr>
                <w:sz w:val="22"/>
                <w:szCs w:val="18"/>
              </w:rPr>
            </w:pPr>
          </w:p>
          <w:p w14:paraId="530C9D3E" w14:textId="3D61078D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>Entwicklung des Frontends</w:t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B6546C">
              <w:rPr>
                <w:b/>
                <w:bCs/>
                <w:sz w:val="22"/>
                <w:szCs w:val="18"/>
              </w:rPr>
              <w:t>2</w:t>
            </w:r>
            <w:r w:rsidR="00B6546C">
              <w:rPr>
                <w:b/>
                <w:bCs/>
                <w:sz w:val="22"/>
                <w:szCs w:val="18"/>
              </w:rPr>
              <w:t>6</w:t>
            </w:r>
            <w:r w:rsidRPr="00B6546C">
              <w:rPr>
                <w:b/>
                <w:bCs/>
                <w:sz w:val="22"/>
                <w:szCs w:val="18"/>
              </w:rPr>
              <w:t xml:space="preserve"> Std.</w:t>
            </w:r>
          </w:p>
          <w:p w14:paraId="25F93C6D" w14:textId="77777777" w:rsidR="007B5FEB" w:rsidRPr="007B5FEB" w:rsidRDefault="007B5FEB" w:rsidP="007B5FEB">
            <w:pPr>
              <w:rPr>
                <w:sz w:val="22"/>
                <w:szCs w:val="18"/>
              </w:rPr>
            </w:pPr>
          </w:p>
          <w:p w14:paraId="658FE076" w14:textId="1F1E0695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 xml:space="preserve">Gestaltung der Benutzeroberfläche </w:t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  <w:t xml:space="preserve"> </w:t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="00B6546C">
              <w:rPr>
                <w:sz w:val="22"/>
                <w:szCs w:val="18"/>
              </w:rPr>
              <w:t>8</w:t>
            </w:r>
            <w:r w:rsidRPr="007B5FEB">
              <w:rPr>
                <w:sz w:val="22"/>
                <w:szCs w:val="18"/>
              </w:rPr>
              <w:t xml:space="preserve"> Std.</w:t>
            </w:r>
          </w:p>
          <w:p w14:paraId="5BA2F7EA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 xml:space="preserve">Programmierung der Frontend-Logik </w:t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  <w:t xml:space="preserve"> </w:t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>8 Std.</w:t>
            </w:r>
          </w:p>
          <w:p w14:paraId="160DBF2D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>Integration von Frontend-Elementen</w:t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  <w:t xml:space="preserve"> </w:t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>6 Std.</w:t>
            </w:r>
          </w:p>
          <w:p w14:paraId="286BDBCB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>Tests der Frontend-Funktionalitäten</w:t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  <w:t xml:space="preserve"> </w:t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>4 Std.</w:t>
            </w:r>
          </w:p>
          <w:p w14:paraId="4CDBC84C" w14:textId="77777777" w:rsidR="007B5FEB" w:rsidRPr="007B5FEB" w:rsidRDefault="007B5FEB" w:rsidP="007B5FEB">
            <w:pPr>
              <w:rPr>
                <w:sz w:val="22"/>
                <w:szCs w:val="18"/>
              </w:rPr>
            </w:pPr>
          </w:p>
          <w:p w14:paraId="269FE560" w14:textId="77777777" w:rsid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>Integration, Testing und Deployment</w:t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B6546C">
              <w:rPr>
                <w:b/>
                <w:bCs/>
                <w:sz w:val="22"/>
                <w:szCs w:val="18"/>
              </w:rPr>
              <w:t>24 Std.</w:t>
            </w:r>
          </w:p>
          <w:p w14:paraId="5F2F5E94" w14:textId="77777777" w:rsidR="007B5FEB" w:rsidRPr="007B5FEB" w:rsidRDefault="007B5FEB" w:rsidP="007B5FEB">
            <w:pPr>
              <w:rPr>
                <w:sz w:val="22"/>
                <w:szCs w:val="18"/>
              </w:rPr>
            </w:pPr>
          </w:p>
          <w:p w14:paraId="374C3147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Dokumentation schreiben</w:t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  <w:t>6 Std.</w:t>
            </w:r>
            <w:r>
              <w:rPr>
                <w:sz w:val="22"/>
                <w:szCs w:val="18"/>
              </w:rPr>
              <w:tab/>
            </w:r>
          </w:p>
          <w:p w14:paraId="010B3EA6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>Integration von Frontend und backend</w:t>
            </w:r>
            <w:r w:rsidRPr="007B5FEB">
              <w:rPr>
                <w:sz w:val="22"/>
                <w:szCs w:val="18"/>
              </w:rPr>
              <w:tab/>
              <w:t xml:space="preserve"> </w:t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>8 Std.</w:t>
            </w:r>
          </w:p>
          <w:p w14:paraId="276F0F38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>Durchführung von Funktionstests und Behebung von Bugs</w:t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  <w:t>4 Std.</w:t>
            </w:r>
          </w:p>
          <w:p w14:paraId="6AA79190" w14:textId="77777777" w:rsidR="007B5FEB" w:rsidRPr="007B5FEB" w:rsidRDefault="007B5FEB" w:rsidP="007B5FEB">
            <w:pPr>
              <w:rPr>
                <w:sz w:val="22"/>
                <w:szCs w:val="18"/>
              </w:rPr>
            </w:pPr>
            <w:r w:rsidRPr="007B5FEB">
              <w:rPr>
                <w:sz w:val="22"/>
                <w:szCs w:val="18"/>
              </w:rPr>
              <w:t>Vorbereitung der Produktionsumgebung und Deployment der Anwendung</w:t>
            </w:r>
            <w:r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  <w:t>4 Std.</w:t>
            </w:r>
          </w:p>
          <w:p w14:paraId="39882BD3" w14:textId="77777777" w:rsidR="007B5FEB" w:rsidRPr="007B5FEB" w:rsidRDefault="007B5FEB" w:rsidP="007B5FEB">
            <w:r w:rsidRPr="007B5FEB">
              <w:rPr>
                <w:sz w:val="22"/>
                <w:szCs w:val="18"/>
              </w:rPr>
              <w:t>Überwachung des Systems nach dem</w:t>
            </w:r>
            <w:r>
              <w:rPr>
                <w:sz w:val="22"/>
                <w:szCs w:val="18"/>
              </w:rPr>
              <w:t xml:space="preserve"> </w:t>
            </w:r>
            <w:r w:rsidRPr="007B5FEB">
              <w:rPr>
                <w:sz w:val="22"/>
                <w:szCs w:val="18"/>
              </w:rPr>
              <w:t>Deployment und Abschlussbesprechung</w:t>
            </w:r>
            <w:r w:rsidRPr="007B5FEB">
              <w:rPr>
                <w:sz w:val="22"/>
                <w:szCs w:val="18"/>
              </w:rPr>
              <w:tab/>
            </w:r>
            <w:r w:rsidRPr="007B5FEB">
              <w:rPr>
                <w:sz w:val="22"/>
                <w:szCs w:val="18"/>
              </w:rPr>
              <w:tab/>
              <w:t>2 Std.</w:t>
            </w:r>
          </w:p>
        </w:tc>
      </w:tr>
    </w:tbl>
    <w:p w14:paraId="5B08423B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38"/>
      </w:tblGrid>
      <w:tr w:rsidR="00AC5EBF" w14:paraId="475BDB64" w14:textId="77777777" w:rsidTr="007B5FEB">
        <w:trPr>
          <w:trHeight w:val="3925"/>
        </w:trPr>
        <w:tc>
          <w:tcPr>
            <w:tcW w:w="9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1BB88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Dokumentation zur Projektarbeit (Nicht selbstständig erstellte Dokumente sind zu unterstreichen!)</w:t>
            </w:r>
          </w:p>
          <w:p w14:paraId="7CE43209" w14:textId="77777777" w:rsidR="00AC5EBF" w:rsidRDefault="00AC5EBF"/>
          <w:p w14:paraId="5960771C" w14:textId="77777777" w:rsidR="000D34FC" w:rsidRDefault="000D34FC">
            <w:r>
              <w:t>Lasten- Pflichtenheft</w:t>
            </w:r>
          </w:p>
          <w:p w14:paraId="64C6401E" w14:textId="77777777" w:rsidR="004668B7" w:rsidRDefault="000D34FC">
            <w:r>
              <w:t>Kundegespräch Protokoll</w:t>
            </w:r>
          </w:p>
          <w:p w14:paraId="24969BA9" w14:textId="77777777" w:rsidR="004668B7" w:rsidRDefault="004668B7">
            <w:r>
              <w:t>Projektstrukturplan</w:t>
            </w:r>
          </w:p>
          <w:p w14:paraId="74D91732" w14:textId="29CE7AE5" w:rsidR="000D34FC" w:rsidRPr="007B5FEB" w:rsidRDefault="000D34FC" w:rsidP="0009543B"/>
        </w:tc>
      </w:tr>
    </w:tbl>
    <w:p w14:paraId="29FC597B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709"/>
        <w:gridCol w:w="1984"/>
        <w:gridCol w:w="2158"/>
        <w:gridCol w:w="2803"/>
      </w:tblGrid>
      <w:tr w:rsidR="00AC5EBF" w14:paraId="42DD33B1" w14:textId="77777777">
        <w:trPr>
          <w:trHeight w:val="240"/>
        </w:trPr>
        <w:tc>
          <w:tcPr>
            <w:tcW w:w="9709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51018878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Geplante Präsentationsmittel (zutreffendes ankreuzen):</w:t>
            </w:r>
          </w:p>
        </w:tc>
      </w:tr>
      <w:tr w:rsidR="00AC5EBF" w14:paraId="7C95A881" w14:textId="77777777">
        <w:tc>
          <w:tcPr>
            <w:tcW w:w="205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3B14EDCF" w14:textId="77777777" w:rsidR="00AC5EBF" w:rsidRDefault="00AC5EBF">
            <w:pPr>
              <w:spacing w:before="120"/>
              <w:rPr>
                <w:sz w:val="22"/>
              </w:rPr>
            </w:pPr>
            <w:r>
              <w:rPr>
                <w:sz w:val="18"/>
              </w:rPr>
              <w:t xml:space="preserve">Flipchart  </w:t>
            </w:r>
            <w:r w:rsidR="00F67746">
              <w:rPr>
                <w:sz w:val="22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67746">
              <w:rPr>
                <w:sz w:val="22"/>
              </w:rPr>
              <w:instrText xml:space="preserve"> FORMCHECKBOX </w:instrText>
            </w:r>
            <w:r w:rsidR="00F67746">
              <w:fldChar w:fldCharType="separate"/>
            </w:r>
            <w:r w:rsidR="00F67746">
              <w:fldChar w:fldCharType="end"/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F3F63E" w14:textId="77777777" w:rsidR="00AC5EBF" w:rsidRDefault="00AC5EBF">
            <w:pPr>
              <w:spacing w:before="120"/>
              <w:rPr>
                <w:sz w:val="22"/>
              </w:rPr>
            </w:pPr>
            <w:r>
              <w:rPr>
                <w:sz w:val="18"/>
              </w:rPr>
              <w:t xml:space="preserve">Tageslichtprojektor   </w:t>
            </w:r>
            <w:r>
              <w:rPr>
                <w:sz w:val="22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3A6C69" w14:textId="77777777" w:rsidR="00AC5EBF" w:rsidRDefault="00AC5EBF">
            <w:pPr>
              <w:spacing w:before="120"/>
              <w:rPr>
                <w:sz w:val="22"/>
              </w:rPr>
            </w:pPr>
            <w:r>
              <w:rPr>
                <w:sz w:val="18"/>
              </w:rPr>
              <w:t xml:space="preserve">Pinwand   </w:t>
            </w:r>
            <w:r>
              <w:rPr>
                <w:sz w:val="22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A5DC15A" w14:textId="77777777" w:rsidR="00AC5EBF" w:rsidRDefault="00AC5EBF">
            <w:pPr>
              <w:spacing w:before="120"/>
              <w:rPr>
                <w:sz w:val="22"/>
              </w:rPr>
            </w:pPr>
            <w:r>
              <w:rPr>
                <w:sz w:val="18"/>
              </w:rPr>
              <w:t xml:space="preserve">Beamer   </w:t>
            </w:r>
            <w:r>
              <w:rPr>
                <w:sz w:val="22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  <w:p w14:paraId="69CF5EED" w14:textId="77777777" w:rsidR="00AC5EBF" w:rsidRDefault="00AC5EBF">
            <w:pPr>
              <w:rPr>
                <w:sz w:val="6"/>
              </w:rPr>
            </w:pPr>
          </w:p>
          <w:p w14:paraId="5379A401" w14:textId="77777777" w:rsidR="00AC5EBF" w:rsidRDefault="00AC5EBF">
            <w:pPr>
              <w:rPr>
                <w:b/>
                <w:i/>
                <w:sz w:val="14"/>
              </w:rPr>
            </w:pPr>
            <w:r>
              <w:rPr>
                <w:sz w:val="14"/>
              </w:rPr>
              <w:t>(ist vom Prüfungsteilnehmer mitzubringen</w:t>
            </w:r>
            <w:r>
              <w:rPr>
                <w:b/>
                <w:i/>
                <w:sz w:val="14"/>
              </w:rPr>
              <w:t>)</w:t>
            </w:r>
          </w:p>
        </w:tc>
      </w:tr>
      <w:tr w:rsidR="00AC5EBF" w14:paraId="35898770" w14:textId="77777777">
        <w:trPr>
          <w:cantSplit/>
        </w:trPr>
        <w:tc>
          <w:tcPr>
            <w:tcW w:w="2764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146E5D85" w14:textId="77777777" w:rsidR="00AC5EBF" w:rsidRDefault="00AC5EBF">
            <w:pPr>
              <w:spacing w:before="60" w:after="60"/>
            </w:pPr>
            <w:r>
              <w:rPr>
                <w:sz w:val="18"/>
              </w:rPr>
              <w:t>andere Präsentationsmittel</w:t>
            </w:r>
            <w:r>
              <w:t>:</w:t>
            </w:r>
          </w:p>
        </w:tc>
        <w:tc>
          <w:tcPr>
            <w:tcW w:w="6945" w:type="dxa"/>
            <w:gridSpan w:val="3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69066625" w14:textId="77777777" w:rsidR="00AC5EBF" w:rsidRDefault="00F67746">
            <w:pPr>
              <w:spacing w:before="60" w:after="60"/>
              <w:rPr>
                <w:b/>
              </w:rPr>
            </w:pPr>
            <w:r>
              <w:t xml:space="preserve">Privates Endgerät, </w:t>
            </w:r>
            <w:r w:rsidR="006F296E">
              <w:t>Funk Presenter</w:t>
            </w:r>
          </w:p>
        </w:tc>
      </w:tr>
      <w:tr w:rsidR="00AC5EBF" w14:paraId="1F7502B4" w14:textId="77777777">
        <w:trPr>
          <w:cantSplit/>
        </w:trPr>
        <w:tc>
          <w:tcPr>
            <w:tcW w:w="276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</w:tcPr>
          <w:p w14:paraId="781DA009" w14:textId="77777777" w:rsidR="00AC5EBF" w:rsidRDefault="00AC5EBF">
            <w:pPr>
              <w:pStyle w:val="Kopfzeile"/>
              <w:tabs>
                <w:tab w:val="left" w:pos="708"/>
              </w:tabs>
              <w:rPr>
                <w:rFonts w:ascii="Arial" w:hAnsi="Arial"/>
              </w:rPr>
            </w:pPr>
          </w:p>
        </w:tc>
        <w:tc>
          <w:tcPr>
            <w:tcW w:w="694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3917CFF" w14:textId="77777777" w:rsidR="00AC5EBF" w:rsidRDefault="00AC5EBF">
            <w:pPr>
              <w:jc w:val="center"/>
              <w:rPr>
                <w:sz w:val="18"/>
              </w:rPr>
            </w:pPr>
            <w:r>
              <w:rPr>
                <w:sz w:val="18"/>
              </w:rPr>
              <w:t>sind vom Prüfungsteilnehmer funktionsfähig mitzubringen</w:t>
            </w:r>
          </w:p>
        </w:tc>
      </w:tr>
    </w:tbl>
    <w:p w14:paraId="66F5727A" w14:textId="77777777" w:rsidR="00AC5EBF" w:rsidRPr="00187DCE" w:rsidRDefault="00AC5EBF" w:rsidP="00187DCE">
      <w:pPr>
        <w:pStyle w:val="berschrift1"/>
        <w:tabs>
          <w:tab w:val="left" w:pos="8505"/>
        </w:tabs>
        <w:spacing w:before="60"/>
        <w:ind w:right="-142"/>
        <w:rPr>
          <w:sz w:val="22"/>
        </w:rPr>
      </w:pPr>
      <w:r>
        <w:rPr>
          <w:sz w:val="22"/>
        </w:rPr>
        <w:tab/>
        <w:t>Seite 2</w:t>
      </w:r>
    </w:p>
    <w:p w14:paraId="7135B046" w14:textId="77777777" w:rsidR="00AC5EBF" w:rsidRDefault="00AC5EBF" w:rsidP="00AC5EBF">
      <w:pPr>
        <w:rPr>
          <w:sz w:val="16"/>
        </w:rPr>
      </w:pPr>
    </w:p>
    <w:p w14:paraId="33B8543B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AC5EBF" w14:paraId="3EB21D5B" w14:textId="77777777">
        <w:trPr>
          <w:trHeight w:val="5442"/>
        </w:trPr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43D5D" w14:textId="77777777" w:rsidR="00AC5EBF" w:rsidRDefault="00AC5EBF">
            <w:pPr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  <w:t xml:space="preserve">Stellungnahme des Prüfungsausschusses: </w:t>
            </w:r>
          </w:p>
          <w:p w14:paraId="09330223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04E5BB08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7C44CBDD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764DD2B2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2298E8C8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5F270CB5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781F639A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673D01B4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2A7752D9" w14:textId="77777777" w:rsidR="00AC5EBF" w:rsidRDefault="00AC5EBF">
            <w:pPr>
              <w:rPr>
                <w:b/>
              </w:rPr>
            </w:pPr>
            <w:r>
              <w:rPr>
                <w:b/>
                <w:sz w:val="22"/>
              </w:rPr>
              <w:tab/>
            </w:r>
            <w:r>
              <w:rPr>
                <w:b/>
                <w:sz w:val="22"/>
              </w:rPr>
              <w:tab/>
            </w:r>
          </w:p>
        </w:tc>
      </w:tr>
    </w:tbl>
    <w:p w14:paraId="521D13AF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7"/>
        <w:gridCol w:w="195"/>
        <w:gridCol w:w="2232"/>
        <w:gridCol w:w="4855"/>
      </w:tblGrid>
      <w:tr w:rsidR="00AC5EBF" w14:paraId="14DB9821" w14:textId="77777777">
        <w:trPr>
          <w:cantSplit/>
          <w:trHeight w:val="225"/>
        </w:trPr>
        <w:tc>
          <w:tcPr>
            <w:tcW w:w="242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4089026E" w14:textId="77777777" w:rsidR="00AC5EBF" w:rsidRDefault="00AC5EBF">
            <w:pPr>
              <w:spacing w:before="60"/>
              <w:rPr>
                <w:sz w:val="22"/>
              </w:rPr>
            </w:pPr>
            <w:r>
              <w:rPr>
                <w:b/>
                <w:sz w:val="22"/>
              </w:rPr>
              <w:t>genehmigt:</w:t>
            </w:r>
            <w:r>
              <w:rPr>
                <w:sz w:val="22"/>
              </w:rPr>
              <w:t xml:space="preserve">  </w:t>
            </w:r>
            <w:r>
              <w:rPr>
                <w:b/>
                <w:sz w:val="22"/>
              </w:rPr>
              <w:sym w:font="Monotype Sorts" w:char="0091"/>
            </w:r>
          </w:p>
        </w:tc>
        <w:tc>
          <w:tcPr>
            <w:tcW w:w="242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32F1857" w14:textId="77777777" w:rsidR="00AC5EBF" w:rsidRDefault="00AC5EBF">
            <w:pPr>
              <w:spacing w:before="60"/>
              <w:rPr>
                <w:sz w:val="22"/>
              </w:rPr>
            </w:pPr>
            <w:r>
              <w:rPr>
                <w:b/>
                <w:sz w:val="22"/>
              </w:rPr>
              <w:t>abgelehnt:</w:t>
            </w:r>
            <w:r>
              <w:rPr>
                <w:sz w:val="22"/>
              </w:rPr>
              <w:t xml:space="preserve">  </w:t>
            </w:r>
            <w:r>
              <w:rPr>
                <w:b/>
                <w:sz w:val="22"/>
              </w:rPr>
              <w:sym w:font="Monotype Sorts" w:char="0091"/>
            </w:r>
          </w:p>
        </w:tc>
        <w:tc>
          <w:tcPr>
            <w:tcW w:w="485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0C5AE67" w14:textId="77777777" w:rsidR="00AC5EBF" w:rsidRDefault="00AC5EBF">
            <w:pPr>
              <w:rPr>
                <w:sz w:val="22"/>
              </w:rPr>
            </w:pPr>
            <w:r>
              <w:rPr>
                <w:b/>
                <w:sz w:val="22"/>
              </w:rPr>
              <w:t>abgelehnt mit Auflage:</w:t>
            </w:r>
            <w:r>
              <w:rPr>
                <w:sz w:val="22"/>
              </w:rPr>
              <w:t xml:space="preserve">  </w:t>
            </w:r>
            <w:r>
              <w:rPr>
                <w:b/>
                <w:sz w:val="22"/>
              </w:rPr>
              <w:sym w:font="Monotype Sorts" w:char="0091"/>
            </w:r>
          </w:p>
          <w:p w14:paraId="5AC0755D" w14:textId="77777777" w:rsidR="00AC5EBF" w:rsidRDefault="00AC5EBF">
            <w:pPr>
              <w:rPr>
                <w:sz w:val="18"/>
              </w:rPr>
            </w:pPr>
          </w:p>
          <w:p w14:paraId="246369B9" w14:textId="77777777" w:rsidR="00AC5EBF" w:rsidRDefault="00AC5EBF">
            <w:pPr>
              <w:rPr>
                <w:sz w:val="22"/>
              </w:rPr>
            </w:pPr>
            <w:r>
              <w:rPr>
                <w:sz w:val="18"/>
              </w:rPr>
              <w:t>Dem Prüfungsausschuss</w:t>
            </w:r>
            <w:r>
              <w:rPr>
                <w:sz w:val="18"/>
              </w:rPr>
              <w:br/>
              <w:t xml:space="preserve">erneut vorzulegen:              </w:t>
            </w:r>
            <w:r>
              <w:rPr>
                <w:sz w:val="22"/>
              </w:rPr>
              <w:t xml:space="preserve">     </w:t>
            </w:r>
            <w:r>
              <w:rPr>
                <w:b/>
                <w:sz w:val="22"/>
              </w:rPr>
              <w:sym w:font="Monotype Sorts" w:char="0095"/>
            </w:r>
            <w:r>
              <w:rPr>
                <w:sz w:val="22"/>
              </w:rPr>
              <w:t xml:space="preserve">  ja             </w:t>
            </w:r>
            <w:r>
              <w:rPr>
                <w:b/>
                <w:sz w:val="22"/>
              </w:rPr>
              <w:sym w:font="Monotype Sorts" w:char="0095"/>
            </w:r>
            <w:r>
              <w:rPr>
                <w:sz w:val="22"/>
              </w:rPr>
              <w:t xml:space="preserve">  nein</w:t>
            </w:r>
          </w:p>
        </w:tc>
      </w:tr>
      <w:tr w:rsidR="00AC5EBF" w14:paraId="7512D366" w14:textId="77777777">
        <w:trPr>
          <w:trHeight w:val="430"/>
        </w:trPr>
        <w:tc>
          <w:tcPr>
            <w:tcW w:w="9709" w:type="dxa"/>
            <w:gridSpan w:val="4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4767ED20" w14:textId="77777777" w:rsidR="00AC5EBF" w:rsidRDefault="00AC5EBF">
            <w:pPr>
              <w:rPr>
                <w:sz w:val="18"/>
              </w:rPr>
            </w:pPr>
          </w:p>
          <w:p w14:paraId="7900B4DF" w14:textId="77777777" w:rsidR="00AC5EBF" w:rsidRDefault="00AC5EBF">
            <w:pPr>
              <w:rPr>
                <w:sz w:val="18"/>
              </w:rPr>
            </w:pPr>
          </w:p>
          <w:p w14:paraId="2B27BD75" w14:textId="77777777" w:rsidR="00AC5EBF" w:rsidRDefault="00AC5EBF">
            <w:pPr>
              <w:rPr>
                <w:sz w:val="18"/>
              </w:rPr>
            </w:pPr>
          </w:p>
          <w:p w14:paraId="2E9C0174" w14:textId="77777777" w:rsidR="00AC5EBF" w:rsidRDefault="00AC5EBF">
            <w:pPr>
              <w:rPr>
                <w:sz w:val="18"/>
              </w:rPr>
            </w:pPr>
          </w:p>
          <w:p w14:paraId="31F091B6" w14:textId="77777777" w:rsidR="00AC5EBF" w:rsidRDefault="00AC5EBF">
            <w:pPr>
              <w:rPr>
                <w:sz w:val="18"/>
              </w:rPr>
            </w:pPr>
          </w:p>
        </w:tc>
      </w:tr>
      <w:tr w:rsidR="00AC5EBF" w14:paraId="553C95E6" w14:textId="77777777">
        <w:tc>
          <w:tcPr>
            <w:tcW w:w="262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</w:tcPr>
          <w:p w14:paraId="6E44D98D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Ort, Datum</w:t>
            </w:r>
          </w:p>
        </w:tc>
        <w:tc>
          <w:tcPr>
            <w:tcW w:w="70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5AECD5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Unterschrift des Prüfungsausschusses</w:t>
            </w:r>
          </w:p>
        </w:tc>
      </w:tr>
    </w:tbl>
    <w:p w14:paraId="104F6F53" w14:textId="77777777" w:rsidR="00AC5EBF" w:rsidRDefault="00AC5EBF" w:rsidP="00AC5EBF">
      <w:pPr>
        <w:pStyle w:val="berschrift1"/>
        <w:tabs>
          <w:tab w:val="left" w:pos="4536"/>
          <w:tab w:val="left" w:pos="8789"/>
        </w:tabs>
        <w:spacing w:before="60"/>
        <w:ind w:right="-142"/>
        <w:rPr>
          <w:sz w:val="22"/>
        </w:rPr>
      </w:pPr>
      <w:r>
        <w:rPr>
          <w:sz w:val="22"/>
        </w:rPr>
        <w:tab/>
      </w:r>
      <w:r w:rsidR="006F296E">
        <w:rPr>
          <w:sz w:val="22"/>
        </w:rPr>
        <w:tab/>
      </w:r>
      <w:r>
        <w:rPr>
          <w:sz w:val="22"/>
        </w:rPr>
        <w:t>Seite 3</w:t>
      </w:r>
    </w:p>
    <w:p w14:paraId="526E83AA" w14:textId="77777777" w:rsidR="00AC5EBF" w:rsidRDefault="00AC5EBF" w:rsidP="00AC5EBF">
      <w:pPr>
        <w:rPr>
          <w:sz w:val="18"/>
        </w:rPr>
      </w:pPr>
    </w:p>
    <w:sectPr w:rsidR="00AC5EBF">
      <w:pgSz w:w="11906" w:h="16838"/>
      <w:pgMar w:top="567" w:right="851" w:bottom="567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C9AA9" w14:textId="77777777" w:rsidR="00963023" w:rsidRDefault="00963023">
      <w:r>
        <w:separator/>
      </w:r>
    </w:p>
  </w:endnote>
  <w:endnote w:type="continuationSeparator" w:id="0">
    <w:p w14:paraId="4AB54A65" w14:textId="77777777" w:rsidR="00963023" w:rsidRDefault="00963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tique Olv (W1)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76F26" w14:textId="77777777" w:rsidR="00963023" w:rsidRDefault="00963023">
      <w:r>
        <w:separator/>
      </w:r>
    </w:p>
  </w:footnote>
  <w:footnote w:type="continuationSeparator" w:id="0">
    <w:p w14:paraId="42833C26" w14:textId="77777777" w:rsidR="00963023" w:rsidRDefault="009630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D6"/>
    <w:rsid w:val="000130C7"/>
    <w:rsid w:val="00072B9B"/>
    <w:rsid w:val="0009543B"/>
    <w:rsid w:val="000D34FC"/>
    <w:rsid w:val="000F02A4"/>
    <w:rsid w:val="001031ED"/>
    <w:rsid w:val="00106F3B"/>
    <w:rsid w:val="00152DC1"/>
    <w:rsid w:val="001777DF"/>
    <w:rsid w:val="00186E8E"/>
    <w:rsid w:val="00187DCE"/>
    <w:rsid w:val="002B4DDF"/>
    <w:rsid w:val="00385BCF"/>
    <w:rsid w:val="003C584D"/>
    <w:rsid w:val="0040132D"/>
    <w:rsid w:val="004668B7"/>
    <w:rsid w:val="00511063"/>
    <w:rsid w:val="00553D75"/>
    <w:rsid w:val="00566C0F"/>
    <w:rsid w:val="0058227B"/>
    <w:rsid w:val="005E53C9"/>
    <w:rsid w:val="005F3570"/>
    <w:rsid w:val="006218AC"/>
    <w:rsid w:val="006F296E"/>
    <w:rsid w:val="00742B44"/>
    <w:rsid w:val="007B5FEB"/>
    <w:rsid w:val="007B6FA5"/>
    <w:rsid w:val="007C6705"/>
    <w:rsid w:val="007E61CD"/>
    <w:rsid w:val="00831837"/>
    <w:rsid w:val="00860AD2"/>
    <w:rsid w:val="00963023"/>
    <w:rsid w:val="00A23BB7"/>
    <w:rsid w:val="00A46C3D"/>
    <w:rsid w:val="00AC5EBF"/>
    <w:rsid w:val="00B6546C"/>
    <w:rsid w:val="00C616D6"/>
    <w:rsid w:val="00C6226A"/>
    <w:rsid w:val="00D025DF"/>
    <w:rsid w:val="00E328C1"/>
    <w:rsid w:val="00E3648C"/>
    <w:rsid w:val="00F10AF3"/>
    <w:rsid w:val="00F67746"/>
    <w:rsid w:val="00FB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E26BC9"/>
  <w15:chartTrackingRefBased/>
  <w15:docId w15:val="{A05116D4-C0B4-4353-8B31-460BB954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</w:rPr>
  </w:style>
  <w:style w:type="paragraph" w:styleId="berschrift2">
    <w:name w:val="heading 2"/>
    <w:basedOn w:val="Standard"/>
    <w:next w:val="Standard"/>
    <w:qFormat/>
    <w:pPr>
      <w:keepNext/>
      <w:outlineLvl w:val="1"/>
    </w:pPr>
    <w:rPr>
      <w:rFonts w:ascii="Antique Olv (W1)" w:hAnsi="Antique Olv (W1)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rsid w:val="00A46C3D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rsid w:val="00566C0F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Fett">
    <w:name w:val="Strong"/>
    <w:uiPriority w:val="22"/>
    <w:qFormat/>
    <w:rsid w:val="00E328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Program\97Vorlagen\Logo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Logo.dot</Template>
  <TotalTime>0</TotalTime>
  <Pages>3</Pages>
  <Words>548</Words>
  <Characters>3453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</vt:lpstr>
    </vt:vector>
  </TitlesOfParts>
  <Company>IHK Region Stuttgart</Company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NTUser</dc:creator>
  <cp:keywords/>
  <cp:lastModifiedBy>L. Brand | FAP31</cp:lastModifiedBy>
  <cp:revision>3</cp:revision>
  <cp:lastPrinted>2006-12-28T09:36:00Z</cp:lastPrinted>
  <dcterms:created xsi:type="dcterms:W3CDTF">2025-11-04T17:06:00Z</dcterms:created>
  <dcterms:modified xsi:type="dcterms:W3CDTF">2025-11-04T17:11:00Z</dcterms:modified>
</cp:coreProperties>
</file>